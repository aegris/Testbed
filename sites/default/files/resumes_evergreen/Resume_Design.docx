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 w:displacedByCustomXml="next"/>
    <w:bookmarkEnd w:id="0" w:displacedByCustomXml="next"/>
    <w:sdt>
      <w:sdtPr>
        <w:rPr>
          <w:color w:val="auto"/>
        </w:rPr>
        <w:alias w:val="Resume Name"/>
        <w:tag w:val="Resume Name"/>
        <w:id w:val="986285798"/>
        <w:placeholder>
          <w:docPart w:val="FA3D48147CF74B919BDF8222D5EDE3B3"/>
        </w:placeholder>
        <w:docPartList>
          <w:docPartGallery w:val="Quick Parts"/>
          <w:docPartCategory w:val=" Resume Name"/>
        </w:docPartList>
      </w:sdtPr>
      <w:sdtEndPr>
        <w:rPr>
          <w:color w:val="404040" w:themeColor="text1" w:themeTint="BF"/>
        </w:rPr>
      </w:sdtEndPr>
      <w:sdtContent>
        <w:p w:rsidR="00EF524C" w:rsidRDefault="00CD2F13" w:rsidP="009B207F">
          <w:pPr>
            <w:pStyle w:val="NoSpacing"/>
            <w:jc w:val="both"/>
            <w:rPr>
              <w:rStyle w:val="PlaceholderText"/>
            </w:rPr>
          </w:pPr>
          <w:r w:rsidRPr="00CD2F13">
            <w:rPr>
              <w:noProof/>
              <w:lang w:eastAsia="ja-JP"/>
            </w:rPr>
            <w:pict>
              <v:rect id="Rectangle 37" o:spid="_x0000_s1035" style="position:absolute;left:0;text-align:left;margin-left:107pt;margin-top:-41.25pt;width:301.95pt;height:75.55pt;z-index:251662336;visibility:visible;mso-wrap-style:none;mso-wrap-distance-left:36pt;mso-wrap-distance-right:36pt;mso-wrap-distance-bottom:21.6pt;mso-position-horizontal-relative:margin;mso-position-vertic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" fillcolor="#00b0f0" strokecolor="black [3213]" strokeweight="4.5pt">
                <v:stroke linestyle="thinThick"/>
                <v:path arrowok="t"/>
                <o:lock v:ext="edit" grouping="t"/>
                <v:textbox style="mso-next-textbox:#Rectangle 37;mso-fit-shape-to-text:t" inset="14.4pt,7.2pt,14.4pt">
                  <w:txbxContent>
                    <w:p w:rsidR="00EF524C" w:rsidRDefault="00CD2F13">
                      <w:pPr>
                        <w:pStyle w:val="PersonalName"/>
                      </w:pPr>
                      <w:sdt>
                        <w:sdtPr>
                          <w:rPr>
                            <w:sz w:val="56"/>
                          </w:rPr>
                          <w:alias w:val="Author"/>
                          <w:id w:val="69911825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EF524C" w:rsidRPr="00EF524C">
                            <w:rPr>
                              <w:sz w:val="56"/>
                            </w:rPr>
                            <w:t>Michelle Butler</w:t>
                          </w:r>
                        </w:sdtContent>
                      </w:sdt>
                    </w:p>
                    <w:p w:rsidR="00EF524C" w:rsidRPr="00706456" w:rsidRDefault="00706456">
                      <w:pPr>
                        <w:pStyle w:val="PersonalName"/>
                        <w:rPr>
                          <w:sz w:val="44"/>
                          <w:szCs w:val="44"/>
                        </w:rPr>
                      </w:pPr>
                      <w:r w:rsidRPr="00706456">
                        <w:rPr>
                          <w:caps w:val="0"/>
                          <w:sz w:val="44"/>
                          <w:szCs w:val="44"/>
                        </w:rPr>
                        <w:t>www.mishedesign.com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9B207F" w:rsidRDefault="00CD2F13" w:rsidP="009B207F">
          <w:pPr>
            <w:pStyle w:val="NoSpacing"/>
          </w:pPr>
        </w:p>
      </w:sdtContent>
    </w:sdt>
    <w:p w:rsidR="00E46006" w:rsidRDefault="00E46006" w:rsidP="009B207F">
      <w:pPr>
        <w:pStyle w:val="NoSpacing"/>
        <w:rPr>
          <w:rFonts w:ascii="Times New Roman" w:hAnsi="Times New Roman" w:cs="Times New Roman"/>
          <w:b/>
          <w:color w:val="46464A" w:themeColor="text2"/>
        </w:rPr>
      </w:pPr>
    </w:p>
    <w:p w:rsidR="00E46006" w:rsidRDefault="00CD2F13" w:rsidP="009B207F">
      <w:pPr>
        <w:pStyle w:val="NoSpacing"/>
        <w:rPr>
          <w:rFonts w:ascii="Times New Roman" w:hAnsi="Times New Roman" w:cs="Times New Roman"/>
          <w:b/>
          <w:color w:val="46464A" w:themeColor="text2"/>
        </w:rPr>
      </w:pPr>
      <w:r w:rsidRPr="00CD2F13">
        <w:rPr>
          <w:noProof/>
          <w:lang w:eastAsia="ja-JP"/>
        </w:rPr>
        <w:pict>
          <v:line id="Straight Connector 1" o:spid="_x0000_s1034" style="position:absolute;left:0;text-align:left;z-index:251661312;visibility:visible;mso-position-horizontal-relative:margin;mso-position-vertical-relative:margin;mso-width-relative:margin" from="0,39.75pt" to="525.6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" o:allowincell="f" o:allowoverlap="f" strokecolor="#6f6f74 [3204]" strokeweight="2.25pt">
            <w10:wrap anchorx="margin" anchory="margin"/>
          </v:line>
        </w:pict>
      </w:r>
    </w:p>
    <w:p w:rsidR="009B207F" w:rsidRDefault="009B207F" w:rsidP="009B207F">
      <w:pPr>
        <w:pStyle w:val="NoSpacing"/>
        <w:rPr>
          <w:color w:val="46464A" w:themeColor="text2"/>
        </w:rPr>
      </w:pPr>
      <w:r w:rsidRPr="009B207F">
        <w:rPr>
          <w:rFonts w:ascii="Times New Roman" w:hAnsi="Times New Roman" w:cs="Times New Roman"/>
          <w:b/>
          <w:color w:val="46464A" w:themeColor="text2"/>
        </w:rPr>
        <w:t xml:space="preserve"> </w:t>
      </w:r>
      <w:sdt>
        <w:sdtPr>
          <w:rPr>
            <w:rFonts w:ascii="Times New Roman" w:hAnsi="Times New Roman" w:cs="Times New Roman"/>
            <w:b/>
            <w:color w:val="46464A" w:themeColor="text2"/>
          </w:rPr>
          <w:alias w:val="E-mail Address"/>
          <w:id w:val="169154114"/>
          <w:placeholder>
            <w:docPart w:val="CEA1DC5E754840549A191DDEE9A7DE7F"/>
          </w:placeholder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Content>
          <w:r w:rsidRPr="004E03BD">
            <w:rPr>
              <w:rFonts w:ascii="Times New Roman" w:hAnsi="Times New Roman" w:cs="Times New Roman"/>
              <w:b/>
              <w:color w:val="46464A" w:themeColor="text2"/>
            </w:rPr>
            <w:t>mishedesigns@gmail.com</w:t>
          </w:r>
        </w:sdtContent>
      </w:sdt>
      <w:r>
        <w:rPr>
          <w:color w:val="46464A" w:themeColor="text2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color w:val="46464A" w:themeColor="text2"/>
        </w:rPr>
        <w:t xml:space="preserve">  </w:t>
      </w:r>
      <w:sdt>
        <w:sdtPr>
          <w:rPr>
            <w:color w:val="46464A" w:themeColor="text2"/>
          </w:rPr>
          <w:alias w:val="Address"/>
          <w:id w:val="505637697"/>
          <w:placeholder>
            <w:docPart w:val="1C9F9F61D20D455199CB87772A62DEF9"/>
          </w:placeholder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Content>
          <w:r>
            <w:rPr>
              <w:color w:val="46464A" w:themeColor="text2"/>
            </w:rPr>
            <w:t xml:space="preserve">Aloha, OR 97006 </w:t>
          </w:r>
        </w:sdtContent>
      </w:sdt>
      <w:r>
        <w:rPr>
          <w:color w:val="6F6F74" w:themeColor="accent1"/>
          <w:sz w:val="16"/>
        </w:rPr>
        <w:sym w:font="Wingdings" w:char="F074"/>
      </w:r>
      <w:r>
        <w:rPr>
          <w:color w:val="46464A" w:themeColor="text2"/>
        </w:rPr>
        <w:t xml:space="preserve"> </w:t>
      </w:r>
      <w:sdt>
        <w:sdtPr>
          <w:rPr>
            <w:color w:val="46464A" w:themeColor="text2"/>
          </w:rPr>
          <w:alias w:val="Phone"/>
          <w:id w:val="-298074868"/>
          <w:placeholder>
            <w:docPart w:val="E14256E6DAB8439BB2808212A5ED6179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Content>
          <w:r>
            <w:rPr>
              <w:color w:val="46464A" w:themeColor="text2"/>
            </w:rPr>
            <w:t>503-992-6118</w:t>
          </w:r>
        </w:sdtContent>
      </w:sdt>
    </w:p>
    <w:sdt>
      <w:sdtPr>
        <w:rPr>
          <w:rStyle w:val="PlaceholderText"/>
        </w:rPr>
        <w:id w:val="-467742748"/>
        <w:placeholder>
          <w:docPart w:val="6E7F0F8C124B4FAD99C287FF95B88C1A"/>
        </w:placeholder>
        <w:text/>
      </w:sdtPr>
      <w:sdtContent>
        <w:p w:rsidR="009B207F" w:rsidRDefault="009B207F" w:rsidP="009B207F">
          <w:pPr>
            <w:pStyle w:val="NoSpacing"/>
            <w:rPr>
              <w:rStyle w:val="PlaceholderText"/>
            </w:rPr>
          </w:pPr>
          <w:r>
            <w:rPr>
              <w:rStyle w:val="PlaceholderText"/>
            </w:rPr>
            <w:t>www.mishedesign.com</w:t>
          </w:r>
        </w:p>
      </w:sdtContent>
    </w:sdt>
    <w:p w:rsidR="005B260F" w:rsidRDefault="005B260F"/>
    <w:p w:rsidR="00EF524C" w:rsidRPr="00706456" w:rsidRDefault="00EF524C" w:rsidP="00EF524C">
      <w:pPr>
        <w:pStyle w:val="Subsection"/>
        <w:jc w:val="left"/>
        <w:rPr>
          <w:b/>
          <w:vanish/>
          <w:color w:val="7030A0"/>
          <w:sz w:val="28"/>
          <w:szCs w:val="28"/>
          <w:specVanish/>
        </w:rPr>
      </w:pPr>
      <w:r>
        <w:t>Internships</w:t>
      </w:r>
      <w:r w:rsidRPr="00706456">
        <w:tab/>
      </w:r>
      <w:r w:rsidRPr="00706456">
        <w:rPr>
          <w:b/>
        </w:rPr>
        <w:tab/>
      </w:r>
      <w:r w:rsidRPr="00706456">
        <w:rPr>
          <w:b/>
          <w:color w:val="7030A0"/>
          <w:sz w:val="28"/>
          <w:szCs w:val="28"/>
        </w:rPr>
        <w:t>AVP Marketing</w:t>
      </w:r>
    </w:p>
    <w:p w:rsidR="00EF524C" w:rsidRPr="00706456" w:rsidRDefault="00EF524C" w:rsidP="00EF524C">
      <w:pPr>
        <w:pStyle w:val="NoSpacing"/>
        <w:jc w:val="left"/>
        <w:rPr>
          <w:rFonts w:asciiTheme="majorHAnsi" w:hAnsiTheme="majorHAnsi"/>
          <w:b/>
          <w:color w:val="7030A0"/>
          <w:sz w:val="26"/>
          <w:szCs w:val="26"/>
        </w:rPr>
      </w:pPr>
      <w:r w:rsidRPr="00706456">
        <w:rPr>
          <w:rFonts w:asciiTheme="majorHAnsi" w:hAnsiTheme="majorHAnsi"/>
          <w:b/>
          <w:color w:val="7030A0"/>
          <w:sz w:val="16"/>
        </w:rPr>
        <w:t xml:space="preserve"> </w:t>
      </w:r>
      <w:r w:rsidRPr="00706456">
        <w:rPr>
          <w:rFonts w:asciiTheme="majorHAnsi" w:hAnsiTheme="majorHAnsi"/>
          <w:b/>
          <w:color w:val="7030A0"/>
          <w:sz w:val="16"/>
        </w:rPr>
        <w:sym w:font="Wingdings" w:char="F074"/>
      </w:r>
      <w:r w:rsidRPr="00706456">
        <w:rPr>
          <w:rFonts w:asciiTheme="majorHAnsi" w:hAnsiTheme="majorHAnsi"/>
          <w:b/>
          <w:color w:val="7030A0"/>
          <w:sz w:val="26"/>
          <w:szCs w:val="26"/>
        </w:rPr>
        <w:t xml:space="preserve"> </w:t>
      </w:r>
    </w:p>
    <w:p w:rsidR="00EF524C" w:rsidRPr="00706456" w:rsidRDefault="00CD2F13" w:rsidP="00EF524C">
      <w:pPr>
        <w:pStyle w:val="SubsectionDate"/>
        <w:ind w:left="1440" w:firstLine="720"/>
        <w:jc w:val="left"/>
        <w:rPr>
          <w:rStyle w:val="Emphasis"/>
          <w:rFonts w:asciiTheme="majorHAnsi" w:hAnsiTheme="majorHAnsi"/>
          <w:i w:val="0"/>
        </w:rPr>
      </w:pPr>
      <w:r w:rsidRPr="00CD2F13">
        <w:rPr>
          <w:noProof/>
          <w:color w:val="404040" w:themeColor="text1" w:themeTint="BF"/>
          <w:lang w:eastAsia="ja-JP"/>
        </w:rPr>
        <w:pict>
          <v:rect id="Rectangle 1" o:spid="_x0000_s1033" style="position:absolute;left:0;text-align:left;margin-left:0;margin-top:0;width:7in;height:3.55pt;flip:y;z-index:251660288;visibility:visible;mso-width-percent:1000;mso-wrap-distance-bottom:43.2pt;mso-position-horizontal:center;mso-position-horizontal-relative:margin;mso-position-vertical:top;mso-position-vertical-relative:margin;mso-width-percent:100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" stroked="f" strokeweight="2pt">
            <v:fill r:id="rId10" o:title="" recolor="t" rotate="t" type="tile"/>
            <v:imagedata recolortarget="white [3201]"/>
            <w10:wrap anchorx="margin" anchory="margin"/>
          </v:rect>
        </w:pict>
      </w:r>
      <w:r w:rsidR="00EF524C" w:rsidRPr="00706456">
        <w:rPr>
          <w:rStyle w:val="IntenseEmphasis"/>
          <w:rFonts w:asciiTheme="majorHAnsi" w:hAnsiTheme="majorHAnsi"/>
          <w:b/>
          <w:bCs/>
          <w:iCs/>
        </w:rPr>
        <w:t>Marketing and Advertising Asst</w:t>
      </w:r>
      <w:r w:rsidR="00EF524C" w:rsidRPr="00706456">
        <w:rPr>
          <w:rStyle w:val="IntenseEmphasis"/>
          <w:rFonts w:asciiTheme="majorHAnsi" w:hAnsiTheme="majorHAnsi"/>
        </w:rPr>
        <w:t xml:space="preserve">  </w:t>
      </w:r>
      <w:r w:rsidR="00EF524C" w:rsidRPr="00706456">
        <w:rPr>
          <w:rFonts w:asciiTheme="majorHAnsi" w:hAnsiTheme="majorHAnsi"/>
          <w:color w:val="6F6F74" w:themeColor="accent1"/>
          <w:sz w:val="16"/>
        </w:rPr>
        <w:sym w:font="Wingdings" w:char="F074"/>
      </w:r>
      <w:r w:rsidR="00EF524C" w:rsidRPr="00706456">
        <w:rPr>
          <w:rFonts w:asciiTheme="majorHAnsi" w:hAnsiTheme="majorHAnsi"/>
          <w:color w:val="6F6F74" w:themeColor="accent1"/>
          <w:sz w:val="16"/>
        </w:rPr>
        <w:t xml:space="preserve">  </w:t>
      </w:r>
      <w:r w:rsidR="00EF524C" w:rsidRPr="00706456">
        <w:rPr>
          <w:rFonts w:asciiTheme="majorHAnsi" w:hAnsiTheme="majorHAnsi"/>
        </w:rPr>
        <w:t>04/2008 – 10/2010</w:t>
      </w:r>
    </w:p>
    <w:p w:rsidR="00EF524C" w:rsidRPr="00706456" w:rsidRDefault="00EF524C" w:rsidP="00EF524C">
      <w:pPr>
        <w:ind w:left="2160"/>
        <w:jc w:val="left"/>
        <w:rPr>
          <w:rFonts w:asciiTheme="majorHAnsi" w:hAnsiTheme="majorHAnsi" w:cs="Times New Roman"/>
          <w:sz w:val="24"/>
          <w:szCs w:val="24"/>
        </w:rPr>
      </w:pPr>
      <w:r w:rsidRPr="00706456">
        <w:rPr>
          <w:rFonts w:asciiTheme="majorHAnsi" w:hAnsiTheme="majorHAnsi" w:cs="Times New Roman"/>
          <w:sz w:val="24"/>
          <w:szCs w:val="24"/>
          <w:highlight w:val="white"/>
        </w:rPr>
        <w:t>Designing email ads and various customer marketing, online advertising listings and ads, and daily involvement with advertiseme</w:t>
      </w:r>
      <w:r w:rsidRPr="00706456">
        <w:rPr>
          <w:rFonts w:asciiTheme="majorHAnsi" w:hAnsiTheme="majorHAnsi" w:cs="Times New Roman"/>
          <w:sz w:val="24"/>
          <w:szCs w:val="24"/>
        </w:rPr>
        <w:t xml:space="preserve">nt and ad words. </w:t>
      </w:r>
    </w:p>
    <w:p w:rsidR="00EF524C" w:rsidRPr="00706456" w:rsidRDefault="00EF524C" w:rsidP="00EF524C">
      <w:pPr>
        <w:pStyle w:val="Subsection"/>
        <w:ind w:left="1440" w:firstLine="720"/>
        <w:jc w:val="left"/>
        <w:rPr>
          <w:b/>
          <w:vanish/>
          <w:color w:val="7030A0"/>
          <w:sz w:val="28"/>
          <w:szCs w:val="28"/>
          <w:specVanish/>
        </w:rPr>
      </w:pPr>
      <w:r w:rsidRPr="00706456">
        <w:rPr>
          <w:b/>
          <w:color w:val="7030A0"/>
          <w:sz w:val="28"/>
          <w:szCs w:val="28"/>
        </w:rPr>
        <w:t>Aloha Photography Studio</w:t>
      </w:r>
    </w:p>
    <w:p w:rsidR="00EF524C" w:rsidRPr="00706456" w:rsidRDefault="00EF524C" w:rsidP="00EF524C">
      <w:pPr>
        <w:pStyle w:val="NoSpacing"/>
        <w:jc w:val="left"/>
        <w:rPr>
          <w:b/>
          <w:color w:val="7030A0"/>
          <w:sz w:val="26"/>
          <w:szCs w:val="26"/>
        </w:rPr>
      </w:pPr>
      <w:r w:rsidRPr="00706456">
        <w:rPr>
          <w:b/>
          <w:color w:val="7030A0"/>
          <w:sz w:val="16"/>
        </w:rPr>
        <w:t xml:space="preserve"> </w:t>
      </w:r>
      <w:r w:rsidRPr="00706456">
        <w:rPr>
          <w:b/>
          <w:color w:val="7030A0"/>
          <w:sz w:val="16"/>
        </w:rPr>
        <w:sym w:font="Wingdings" w:char="F074"/>
      </w:r>
      <w:r w:rsidRPr="00706456">
        <w:rPr>
          <w:b/>
          <w:color w:val="7030A0"/>
          <w:sz w:val="26"/>
          <w:szCs w:val="26"/>
        </w:rPr>
        <w:t xml:space="preserve"> </w:t>
      </w:r>
    </w:p>
    <w:p w:rsidR="00EF524C" w:rsidRPr="00706456" w:rsidRDefault="00EF524C" w:rsidP="00EF524C">
      <w:pPr>
        <w:pStyle w:val="SubsectionDate"/>
        <w:ind w:left="1440" w:firstLine="720"/>
        <w:jc w:val="left"/>
        <w:rPr>
          <w:rStyle w:val="Emphasis"/>
          <w:rFonts w:asciiTheme="majorHAnsi" w:hAnsiTheme="majorHAnsi"/>
          <w:i w:val="0"/>
        </w:rPr>
      </w:pPr>
      <w:r w:rsidRPr="00706456">
        <w:rPr>
          <w:rStyle w:val="IntenseEmphasis"/>
          <w:rFonts w:asciiTheme="majorHAnsi" w:hAnsiTheme="majorHAnsi"/>
          <w:b/>
          <w:bCs/>
          <w:iCs/>
        </w:rPr>
        <w:t>Graphic Designer</w:t>
      </w:r>
      <w:r w:rsidRPr="00706456">
        <w:rPr>
          <w:rStyle w:val="IntenseEmphasis"/>
          <w:rFonts w:asciiTheme="majorHAnsi" w:hAnsiTheme="majorHAnsi"/>
        </w:rPr>
        <w:t xml:space="preserve">  </w:t>
      </w:r>
      <w:r w:rsidRPr="00706456">
        <w:rPr>
          <w:rFonts w:asciiTheme="majorHAnsi" w:hAnsiTheme="majorHAnsi"/>
          <w:color w:val="6F6F74" w:themeColor="accent1"/>
          <w:sz w:val="16"/>
        </w:rPr>
        <w:sym w:font="Wingdings" w:char="F074"/>
      </w:r>
      <w:r w:rsidRPr="00706456">
        <w:rPr>
          <w:rFonts w:asciiTheme="majorHAnsi" w:hAnsiTheme="majorHAnsi"/>
          <w:color w:val="6F6F74" w:themeColor="accent1"/>
          <w:sz w:val="16"/>
        </w:rPr>
        <w:t xml:space="preserve">  </w:t>
      </w:r>
      <w:r w:rsidRPr="00706456">
        <w:rPr>
          <w:rFonts w:asciiTheme="majorHAnsi" w:hAnsiTheme="majorHAnsi"/>
        </w:rPr>
        <w:t>06/2006 – 10/2006</w:t>
      </w:r>
    </w:p>
    <w:p w:rsidR="004E03BD" w:rsidRPr="009B207F" w:rsidRDefault="00EF524C" w:rsidP="009B207F">
      <w:pPr>
        <w:ind w:left="2160"/>
        <w:jc w:val="left"/>
        <w:rPr>
          <w:rFonts w:asciiTheme="majorHAnsi" w:hAnsiTheme="majorHAnsi"/>
        </w:rPr>
      </w:pPr>
      <w:r w:rsidRPr="00706456">
        <w:rPr>
          <w:rFonts w:asciiTheme="majorHAnsi" w:hAnsiTheme="majorHAnsi" w:cs="Times New Roman"/>
          <w:sz w:val="24"/>
          <w:szCs w:val="24"/>
          <w:highlight w:val="white"/>
        </w:rPr>
        <w:t xml:space="preserve">Made photo layouts on Photoshop, and prepared special projects for clients. I worked on various graphic design </w:t>
      </w:r>
      <w:r w:rsidR="00AC1EAC" w:rsidRPr="00706456">
        <w:rPr>
          <w:rFonts w:asciiTheme="majorHAnsi" w:hAnsiTheme="majorHAnsi" w:cs="Times New Roman"/>
          <w:sz w:val="24"/>
          <w:szCs w:val="24"/>
          <w:highlight w:val="white"/>
        </w:rPr>
        <w:t>projects</w:t>
      </w:r>
      <w:r w:rsidRPr="00706456">
        <w:rPr>
          <w:rFonts w:asciiTheme="majorHAnsi" w:hAnsiTheme="majorHAnsi" w:cs="Times New Roman"/>
          <w:sz w:val="24"/>
          <w:szCs w:val="24"/>
          <w:highlight w:val="white"/>
        </w:rPr>
        <w:t xml:space="preserve"> and implemented the company website. This website is currently under construction for a redesign. I gained professional experience in Photoshop, Illustrator and InDesign. </w:t>
      </w:r>
      <w:r w:rsidRPr="00706456">
        <w:rPr>
          <w:rFonts w:asciiTheme="majorHAnsi" w:hAnsiTheme="majorHAnsi" w:cs="Times New Roman"/>
          <w:sz w:val="24"/>
          <w:szCs w:val="24"/>
          <w:highlight w:val="white"/>
        </w:rPr>
        <w:br/>
        <w:t>(I can provide a portfolio of work in Photoshop by request</w:t>
      </w:r>
      <w:r w:rsidRPr="00706456">
        <w:rPr>
          <w:rFonts w:asciiTheme="majorHAnsi" w:hAnsiTheme="majorHAnsi" w:cs="Times New Roman"/>
          <w:sz w:val="24"/>
          <w:szCs w:val="24"/>
        </w:rPr>
        <w:t>)</w:t>
      </w:r>
    </w:p>
    <w:p w:rsidR="00EF524C" w:rsidRPr="004E03BD" w:rsidRDefault="00EF524C" w:rsidP="004E03BD">
      <w:pPr>
        <w:pStyle w:val="SectionHeading"/>
        <w:jc w:val="left"/>
      </w:pPr>
      <w:r w:rsidRPr="00706456">
        <w:rPr>
          <w:sz w:val="26"/>
          <w:szCs w:val="26"/>
        </w:rPr>
        <w:t>E</w:t>
      </w:r>
      <w:r w:rsidR="00706456" w:rsidRPr="00706456">
        <w:rPr>
          <w:caps w:val="0"/>
          <w:sz w:val="26"/>
          <w:szCs w:val="26"/>
        </w:rPr>
        <w:t>xperience</w:t>
      </w:r>
      <w:r w:rsidR="004E03BD" w:rsidRPr="00706456">
        <w:rPr>
          <w:sz w:val="26"/>
          <w:szCs w:val="26"/>
        </w:rPr>
        <w:tab/>
      </w:r>
      <w:r w:rsidR="00706456">
        <w:tab/>
      </w:r>
      <w:r w:rsidR="004E03BD" w:rsidRPr="00AC1EAC">
        <w:rPr>
          <w:b/>
          <w:caps w:val="0"/>
          <w:color w:val="7030A0"/>
          <w:szCs w:val="28"/>
        </w:rPr>
        <w:t xml:space="preserve">Freelance </w:t>
      </w:r>
      <w:r w:rsidR="004E03BD" w:rsidRPr="00706456">
        <w:rPr>
          <w:b/>
          <w:caps w:val="0"/>
          <w:color w:val="7030A0"/>
        </w:rPr>
        <w:t>Graphic and Web Designer</w:t>
      </w:r>
      <w:r w:rsidRPr="00706456">
        <w:rPr>
          <w:b/>
          <w:color w:val="7030A0"/>
          <w:sz w:val="16"/>
        </w:rPr>
        <w:t xml:space="preserve"> </w:t>
      </w:r>
      <w:r w:rsidRPr="00706456">
        <w:rPr>
          <w:b/>
          <w:color w:val="7030A0"/>
          <w:sz w:val="16"/>
        </w:rPr>
        <w:sym w:font="Wingdings" w:char="F074"/>
      </w:r>
      <w:r>
        <w:rPr>
          <w:sz w:val="26"/>
          <w:szCs w:val="26"/>
        </w:rPr>
        <w:t xml:space="preserve"> </w:t>
      </w:r>
    </w:p>
    <w:p w:rsidR="004E03BD" w:rsidRPr="004E03BD" w:rsidRDefault="00EF524C" w:rsidP="004E03BD">
      <w:pPr>
        <w:pStyle w:val="SubsectionDate"/>
        <w:ind w:left="1440" w:firstLine="720"/>
        <w:jc w:val="left"/>
        <w:rPr>
          <w:rFonts w:asciiTheme="majorHAnsi" w:hAnsiTheme="majorHAnsi"/>
        </w:rPr>
      </w:pPr>
      <w:r w:rsidRPr="00706456">
        <w:rPr>
          <w:rStyle w:val="IntenseEmphasis"/>
          <w:rFonts w:asciiTheme="majorHAnsi" w:hAnsiTheme="majorHAnsi"/>
          <w:b/>
          <w:bCs/>
          <w:iCs/>
        </w:rPr>
        <w:t>Graphic Designer and Web Developer</w:t>
      </w:r>
      <w:r w:rsidRPr="004E03BD">
        <w:rPr>
          <w:rStyle w:val="IntenseEmphasis"/>
          <w:rFonts w:asciiTheme="majorHAnsi" w:hAnsiTheme="majorHAnsi"/>
        </w:rPr>
        <w:t xml:space="preserve"> </w:t>
      </w:r>
      <w:r w:rsidR="004E03BD" w:rsidRPr="004E03BD">
        <w:rPr>
          <w:rStyle w:val="IntenseEmphasis"/>
          <w:rFonts w:asciiTheme="majorHAnsi" w:hAnsiTheme="majorHAnsi"/>
        </w:rPr>
        <w:t xml:space="preserve"> </w:t>
      </w:r>
      <w:r w:rsidR="004E03BD" w:rsidRPr="004E03BD">
        <w:rPr>
          <w:rFonts w:asciiTheme="majorHAnsi" w:hAnsiTheme="majorHAnsi"/>
          <w:color w:val="6F6F74" w:themeColor="accent1"/>
          <w:sz w:val="16"/>
        </w:rPr>
        <w:sym w:font="Wingdings" w:char="F074"/>
      </w:r>
      <w:r w:rsidR="004E03BD" w:rsidRPr="004E03BD">
        <w:rPr>
          <w:rFonts w:asciiTheme="majorHAnsi" w:hAnsiTheme="majorHAnsi"/>
          <w:color w:val="6F6F74" w:themeColor="accent1"/>
          <w:sz w:val="16"/>
        </w:rPr>
        <w:t xml:space="preserve">  </w:t>
      </w:r>
      <w:r w:rsidRPr="004E03BD">
        <w:rPr>
          <w:rFonts w:asciiTheme="majorHAnsi" w:hAnsiTheme="majorHAnsi"/>
        </w:rPr>
        <w:t xml:space="preserve">04/2008 </w:t>
      </w:r>
      <w:r w:rsidR="004E03BD" w:rsidRPr="004E03BD">
        <w:rPr>
          <w:rFonts w:asciiTheme="majorHAnsi" w:hAnsiTheme="majorHAnsi"/>
        </w:rPr>
        <w:t>–</w:t>
      </w:r>
      <w:r w:rsidRPr="004E03BD">
        <w:rPr>
          <w:rFonts w:asciiTheme="majorHAnsi" w:hAnsiTheme="majorHAnsi"/>
        </w:rPr>
        <w:t xml:space="preserve"> Present</w:t>
      </w:r>
    </w:p>
    <w:p w:rsidR="004E03BD" w:rsidRPr="004E03BD" w:rsidRDefault="004E03BD" w:rsidP="004E03BD">
      <w:pPr>
        <w:pStyle w:val="SubsectionDate"/>
        <w:ind w:left="2160"/>
        <w:jc w:val="left"/>
        <w:rPr>
          <w:rFonts w:asciiTheme="majorHAnsi" w:hAnsiTheme="majorHAnsi" w:cs="Times New Roman"/>
          <w:iCs/>
          <w:color w:val="000000"/>
          <w:sz w:val="24"/>
          <w:szCs w:val="24"/>
        </w:rPr>
      </w:pPr>
      <w:r w:rsidRPr="004E03BD">
        <w:rPr>
          <w:rFonts w:asciiTheme="majorHAnsi" w:hAnsiTheme="majorHAnsi" w:cs="Times New Roman"/>
          <w:color w:val="000000"/>
          <w:sz w:val="24"/>
          <w:szCs w:val="24"/>
        </w:rPr>
        <w:t xml:space="preserve">Designed, coded, and maintained websites using XHTML, CSS, PHP, MySQL, </w:t>
      </w:r>
      <w:r w:rsidR="00AC1EAC" w:rsidRPr="004E03BD">
        <w:rPr>
          <w:rFonts w:asciiTheme="majorHAnsi" w:hAnsiTheme="majorHAnsi" w:cs="Times New Roman"/>
          <w:color w:val="000000"/>
          <w:sz w:val="24"/>
          <w:szCs w:val="24"/>
        </w:rPr>
        <w:t>JavaScript</w:t>
      </w:r>
      <w:r w:rsidRPr="004E03BD">
        <w:rPr>
          <w:rFonts w:asciiTheme="majorHAnsi" w:hAnsiTheme="majorHAnsi" w:cs="Times New Roman"/>
          <w:color w:val="000000"/>
          <w:sz w:val="24"/>
          <w:szCs w:val="24"/>
        </w:rPr>
        <w:t xml:space="preserve">, Flash and </w:t>
      </w:r>
      <w:r w:rsidR="00AC1EAC" w:rsidRPr="004E03BD">
        <w:rPr>
          <w:rFonts w:asciiTheme="majorHAnsi" w:hAnsiTheme="majorHAnsi" w:cs="Times New Roman"/>
          <w:color w:val="000000"/>
          <w:sz w:val="24"/>
          <w:szCs w:val="24"/>
        </w:rPr>
        <w:t>Action script</w:t>
      </w:r>
      <w:r w:rsidRPr="004E03BD">
        <w:rPr>
          <w:rFonts w:asciiTheme="majorHAnsi" w:hAnsiTheme="majorHAnsi" w:cs="Times New Roman"/>
          <w:color w:val="000000"/>
          <w:sz w:val="24"/>
          <w:szCs w:val="24"/>
        </w:rPr>
        <w:t>.</w:t>
      </w:r>
    </w:p>
    <w:p w:rsidR="004E03BD" w:rsidRPr="00706456" w:rsidRDefault="004E03BD" w:rsidP="00AC1EAC">
      <w:pPr>
        <w:spacing w:after="0"/>
        <w:ind w:left="1440" w:firstLine="720"/>
        <w:jc w:val="both"/>
        <w:rPr>
          <w:sz w:val="24"/>
          <w:szCs w:val="24"/>
        </w:rPr>
      </w:pPr>
      <w:r w:rsidRPr="00706456">
        <w:rPr>
          <w:sz w:val="24"/>
          <w:szCs w:val="24"/>
        </w:rPr>
        <w:t xml:space="preserve">Portfolio available online at:  </w:t>
      </w:r>
      <w:r w:rsidRPr="00706456">
        <w:rPr>
          <w:iCs/>
          <w:sz w:val="24"/>
          <w:szCs w:val="24"/>
        </w:rPr>
        <w:t>http://www.mishedesign.com</w:t>
      </w:r>
    </w:p>
    <w:p w:rsidR="004E03BD" w:rsidRDefault="004E03BD" w:rsidP="00AC1EAC">
      <w:pPr>
        <w:pStyle w:val="SectionHeading"/>
        <w:spacing w:before="0" w:after="0"/>
        <w:jc w:val="left"/>
      </w:pPr>
    </w:p>
    <w:p w:rsidR="005B260F" w:rsidRPr="00706456" w:rsidRDefault="00706456" w:rsidP="00AC1EAC">
      <w:pPr>
        <w:pStyle w:val="SectionHeading"/>
        <w:spacing w:before="0" w:after="0"/>
        <w:jc w:val="both"/>
        <w:rPr>
          <w:sz w:val="26"/>
          <w:szCs w:val="26"/>
        </w:rPr>
      </w:pPr>
      <w:r w:rsidRPr="00706456">
        <w:rPr>
          <w:caps w:val="0"/>
          <w:sz w:val="26"/>
          <w:szCs w:val="26"/>
        </w:rPr>
        <w:t>Education</w:t>
      </w:r>
      <w:r>
        <w:rPr>
          <w:caps w:val="0"/>
          <w:sz w:val="26"/>
          <w:szCs w:val="26"/>
        </w:rPr>
        <w:tab/>
      </w:r>
      <w:r>
        <w:rPr>
          <w:caps w:val="0"/>
          <w:sz w:val="26"/>
          <w:szCs w:val="26"/>
        </w:rPr>
        <w:tab/>
      </w:r>
      <w:r w:rsidRPr="00706456">
        <w:rPr>
          <w:b/>
          <w:caps w:val="0"/>
          <w:color w:val="7030A0"/>
        </w:rPr>
        <w:t>The Art Institute</w:t>
      </w:r>
    </w:p>
    <w:p w:rsidR="005B260F" w:rsidRDefault="00157EFF" w:rsidP="00AC1EAC">
      <w:pPr>
        <w:spacing w:after="0"/>
        <w:ind w:left="1440" w:firstLine="720"/>
        <w:jc w:val="left"/>
        <w:rPr>
          <w:rStyle w:val="IntenseEmphasis"/>
        </w:rPr>
      </w:pPr>
      <w:r>
        <w:t>2009</w:t>
      </w:r>
      <w:r w:rsidR="00E46006">
        <w:t xml:space="preserve"> </w:t>
      </w:r>
      <w:r w:rsidR="00E46006" w:rsidRPr="00E46006">
        <w:rPr>
          <w:b/>
        </w:rPr>
        <w:t>Associates</w:t>
      </w:r>
      <w:r w:rsidR="00706456" w:rsidRPr="00706456">
        <w:rPr>
          <w:b/>
        </w:rPr>
        <w:t xml:space="preserve"> Graphic Design</w:t>
      </w:r>
    </w:p>
    <w:p w:rsidR="005B260F" w:rsidRPr="00706456" w:rsidRDefault="00706456" w:rsidP="00706456">
      <w:pPr>
        <w:pStyle w:val="ListParagraph"/>
        <w:ind w:left="1620" w:firstLine="540"/>
        <w:jc w:val="left"/>
        <w:rPr>
          <w:sz w:val="22"/>
        </w:rPr>
      </w:pPr>
      <w:r w:rsidRPr="00706456">
        <w:rPr>
          <w:sz w:val="22"/>
        </w:rPr>
        <w:t>List of Certificates Earned:</w:t>
      </w:r>
    </w:p>
    <w:p w:rsidR="00706456" w:rsidRPr="00E46006" w:rsidRDefault="00706456" w:rsidP="00E460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 xml:space="preserve">Adobe Certified Associate (ACA) 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 xml:space="preserve">Adobe Flash CS4 &amp; CS5 </w:t>
      </w:r>
    </w:p>
    <w:p w:rsidR="00706456" w:rsidRPr="00E46006" w:rsidRDefault="00706456" w:rsidP="00E460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>Adobe Certified Associate (ACA)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>Adobe Illustrator CS4 &amp; CS5</w:t>
      </w:r>
    </w:p>
    <w:p w:rsidR="00706456" w:rsidRPr="00E46006" w:rsidRDefault="00706456" w:rsidP="00E460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 xml:space="preserve">Adobe Certified Associate (ACA) 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 xml:space="preserve">Adobe InDesign CS4 &amp; CS5                                          </w:t>
      </w:r>
    </w:p>
    <w:p w:rsidR="00706456" w:rsidRPr="00E46006" w:rsidRDefault="00706456" w:rsidP="00E460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 xml:space="preserve">Adobe Certified Associate (ACA) 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>Adobe Fireworks CS4 &amp; CS5</w:t>
      </w:r>
    </w:p>
    <w:p w:rsidR="00706456" w:rsidRPr="00E46006" w:rsidRDefault="00706456" w:rsidP="00E460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 xml:space="preserve">Adobe Certified Associate (ACA) 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>Adobe Dreamweaver CS4 &amp; CS5</w:t>
      </w:r>
    </w:p>
    <w:p w:rsidR="00AC1EAC" w:rsidRPr="00AC1EAC" w:rsidRDefault="00706456" w:rsidP="00AC1EA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100" w:after="100"/>
        <w:jc w:val="left"/>
        <w:rPr>
          <w:rFonts w:asciiTheme="majorHAnsi" w:hAnsiTheme="majorHAnsi" w:cs="Times New Roman"/>
          <w:sz w:val="20"/>
          <w:szCs w:val="20"/>
          <w:highlight w:val="white"/>
        </w:rPr>
      </w:pPr>
      <w:r w:rsidRPr="00706456">
        <w:rPr>
          <w:rFonts w:asciiTheme="majorHAnsi" w:hAnsiTheme="majorHAnsi" w:cs="Times New Roman"/>
          <w:sz w:val="20"/>
          <w:szCs w:val="20"/>
          <w:highlight w:val="white"/>
        </w:rPr>
        <w:t xml:space="preserve">Adobe Certified Expert (ACE) </w:t>
      </w:r>
      <w:r w:rsidRPr="00E46006">
        <w:rPr>
          <w:rFonts w:asciiTheme="majorHAnsi" w:hAnsiTheme="majorHAnsi" w:cs="Times New Roman"/>
          <w:sz w:val="20"/>
          <w:szCs w:val="20"/>
          <w:highlight w:val="white"/>
        </w:rPr>
        <w:t>Adobe Photoshop CS4 &amp; CS5</w:t>
      </w:r>
    </w:p>
    <w:p w:rsidR="00AC1EAC" w:rsidRDefault="00AC1EAC" w:rsidP="00AC1EAC">
      <w:pPr>
        <w:pStyle w:val="ListParagraph"/>
        <w:ind w:left="2160" w:firstLine="0"/>
        <w:jc w:val="left"/>
        <w:rPr>
          <w:rFonts w:asciiTheme="majorHAnsi" w:hAnsiTheme="majorHAnsi"/>
          <w:b/>
          <w:color w:val="7030A0"/>
          <w:sz w:val="28"/>
          <w:szCs w:val="28"/>
        </w:rPr>
      </w:pPr>
    </w:p>
    <w:p w:rsidR="00706456" w:rsidRPr="00AC1EAC" w:rsidRDefault="00AC1EAC" w:rsidP="00AC1EAC">
      <w:pPr>
        <w:pStyle w:val="ListParagraph"/>
        <w:ind w:left="2160" w:firstLine="0"/>
        <w:jc w:val="left"/>
        <w:rPr>
          <w:rFonts w:asciiTheme="majorHAnsi" w:hAnsiTheme="majorHAnsi"/>
          <w:b/>
          <w:color w:val="7030A0"/>
          <w:sz w:val="28"/>
          <w:szCs w:val="28"/>
        </w:rPr>
      </w:pPr>
      <w:r w:rsidRPr="00AC1EAC">
        <w:rPr>
          <w:rFonts w:asciiTheme="majorHAnsi" w:hAnsiTheme="majorHAnsi"/>
          <w:b/>
          <w:color w:val="7030A0"/>
          <w:sz w:val="28"/>
          <w:szCs w:val="28"/>
        </w:rPr>
        <w:t>Portland State</w:t>
      </w:r>
    </w:p>
    <w:p w:rsidR="00AC1EAC" w:rsidRPr="00AC1EAC" w:rsidRDefault="00157EFF" w:rsidP="00AC1EAC">
      <w:pPr>
        <w:pStyle w:val="ListParagraph"/>
        <w:ind w:left="2160" w:firstLine="0"/>
        <w:jc w:val="left"/>
        <w:rPr>
          <w:rFonts w:asciiTheme="majorHAnsi" w:hAnsiTheme="majorHAnsi"/>
          <w:b/>
          <w:sz w:val="22"/>
        </w:rPr>
      </w:pPr>
      <w:r>
        <w:rPr>
          <w:rFonts w:asciiTheme="majorHAnsi" w:hAnsiTheme="majorHAnsi"/>
          <w:sz w:val="22"/>
        </w:rPr>
        <w:t>2011</w:t>
      </w:r>
      <w:r w:rsidR="00AC1EAC" w:rsidRPr="00AC1EAC">
        <w:rPr>
          <w:rFonts w:asciiTheme="majorHAnsi" w:hAnsiTheme="majorHAnsi"/>
          <w:sz w:val="22"/>
        </w:rPr>
        <w:t xml:space="preserve"> </w:t>
      </w:r>
      <w:r w:rsidR="00AC1EAC" w:rsidRPr="00AC1EAC">
        <w:rPr>
          <w:rFonts w:asciiTheme="majorHAnsi" w:hAnsiTheme="majorHAnsi"/>
          <w:b/>
          <w:sz w:val="22"/>
        </w:rPr>
        <w:t>BA Computer Science</w:t>
      </w:r>
      <w:r w:rsidR="00AC1EAC" w:rsidRPr="00AC1EAC">
        <w:rPr>
          <w:rFonts w:asciiTheme="majorHAnsi" w:hAnsiTheme="majorHAnsi"/>
          <w:sz w:val="22"/>
        </w:rPr>
        <w:t xml:space="preserve"> emphasis in </w:t>
      </w:r>
      <w:r w:rsidR="00AC1EAC" w:rsidRPr="00AC1EAC">
        <w:rPr>
          <w:rFonts w:asciiTheme="majorHAnsi" w:hAnsiTheme="majorHAnsi"/>
          <w:b/>
          <w:sz w:val="22"/>
        </w:rPr>
        <w:t>Web Development</w:t>
      </w:r>
    </w:p>
    <w:p w:rsidR="005B260F" w:rsidRDefault="00335F4D" w:rsidP="009B207F">
      <w:pPr>
        <w:pStyle w:val="SectionHeading"/>
        <w:jc w:val="left"/>
      </w:pPr>
      <w:r>
        <w:t>S</w:t>
      </w:r>
      <w:r w:rsidR="004730F7">
        <w:rPr>
          <w:caps w:val="0"/>
        </w:rPr>
        <w:t>kills</w:t>
      </w:r>
      <w:r w:rsidR="009B207F">
        <w:tab/>
      </w:r>
      <w:r w:rsidR="009B207F">
        <w:tab/>
      </w:r>
      <w:r w:rsidR="004730F7">
        <w:tab/>
      </w:r>
      <w:r w:rsidR="009B207F">
        <w:rPr>
          <w:b/>
          <w:caps w:val="0"/>
          <w:color w:val="7030A0"/>
        </w:rPr>
        <w:t>Proficient in: PC &amp; MAC P</w:t>
      </w:r>
      <w:r w:rsidR="009B207F" w:rsidRPr="009B207F">
        <w:rPr>
          <w:b/>
          <w:caps w:val="0"/>
          <w:color w:val="7030A0"/>
        </w:rPr>
        <w:t>latforms</w:t>
      </w:r>
    </w:p>
    <w:p w:rsidR="009B207F" w:rsidRDefault="00706456" w:rsidP="009B207F">
      <w:pPr>
        <w:pStyle w:val="ListParagraph"/>
        <w:numPr>
          <w:ilvl w:val="3"/>
          <w:numId w:val="6"/>
        </w:numPr>
        <w:jc w:val="left"/>
      </w:pPr>
      <w:r>
        <w:t>XHTML</w:t>
      </w:r>
      <w:r w:rsidR="009B207F">
        <w:tab/>
      </w:r>
      <w:r w:rsidR="009B207F">
        <w:tab/>
      </w:r>
      <w:r w:rsidR="009B207F">
        <w:tab/>
      </w:r>
      <w:r w:rsidR="009B207F" w:rsidRPr="009B207F">
        <w:t>Familiar with</w:t>
      </w:r>
      <w:r w:rsidR="009B207F">
        <w:t xml:space="preserve">: </w:t>
      </w:r>
    </w:p>
    <w:p w:rsidR="009B207F" w:rsidRDefault="00706456" w:rsidP="009B207F">
      <w:pPr>
        <w:pStyle w:val="ListParagraph"/>
        <w:numPr>
          <w:ilvl w:val="3"/>
          <w:numId w:val="6"/>
        </w:numPr>
        <w:jc w:val="left"/>
      </w:pPr>
      <w:r>
        <w:t>CSS</w:t>
      </w:r>
      <w:r w:rsidR="009B207F">
        <w:tab/>
      </w:r>
      <w:r w:rsidR="009B207F">
        <w:tab/>
      </w:r>
      <w:r w:rsidR="009B207F">
        <w:tab/>
      </w:r>
      <w:r w:rsidR="009B207F">
        <w:tab/>
      </w:r>
      <w:r w:rsidR="00AC1EAC">
        <w:t>ColdFusion</w:t>
      </w:r>
    </w:p>
    <w:p w:rsidR="009B207F" w:rsidRDefault="00AC1EAC" w:rsidP="009B207F">
      <w:pPr>
        <w:pStyle w:val="ListParagraph"/>
        <w:numPr>
          <w:ilvl w:val="3"/>
          <w:numId w:val="6"/>
        </w:numPr>
        <w:jc w:val="left"/>
      </w:pPr>
      <w:r>
        <w:t>JavaScript</w:t>
      </w:r>
      <w:r w:rsidR="009B207F">
        <w:tab/>
      </w:r>
      <w:r w:rsidR="009B207F">
        <w:tab/>
      </w:r>
      <w:r w:rsidR="009B207F">
        <w:tab/>
        <w:t>Ajax</w:t>
      </w:r>
    </w:p>
    <w:p w:rsidR="009B207F" w:rsidRDefault="00706456" w:rsidP="009B207F">
      <w:pPr>
        <w:pStyle w:val="ListParagraph"/>
        <w:numPr>
          <w:ilvl w:val="3"/>
          <w:numId w:val="6"/>
        </w:numPr>
        <w:jc w:val="left"/>
      </w:pPr>
      <w:r>
        <w:t>Flash</w:t>
      </w:r>
      <w:r w:rsidR="009B207F">
        <w:tab/>
      </w:r>
      <w:r w:rsidR="009B207F">
        <w:tab/>
      </w:r>
      <w:r w:rsidR="009B207F">
        <w:tab/>
      </w:r>
      <w:r w:rsidR="009B207F">
        <w:tab/>
        <w:t>PHP</w:t>
      </w:r>
    </w:p>
    <w:p w:rsidR="009B207F" w:rsidRDefault="00AC1EAC" w:rsidP="009B207F">
      <w:pPr>
        <w:pStyle w:val="ListParagraph"/>
        <w:numPr>
          <w:ilvl w:val="3"/>
          <w:numId w:val="6"/>
        </w:numPr>
        <w:jc w:val="left"/>
      </w:pPr>
      <w:r>
        <w:t>Action script</w:t>
      </w:r>
      <w:r w:rsidR="009B207F">
        <w:tab/>
      </w:r>
      <w:r w:rsidR="009B207F">
        <w:tab/>
      </w:r>
      <w:r w:rsidR="009B207F">
        <w:tab/>
        <w:t>Wordpress</w:t>
      </w:r>
    </w:p>
    <w:p w:rsidR="009B207F" w:rsidRDefault="00E46006" w:rsidP="00E46006">
      <w:pPr>
        <w:pStyle w:val="ListParagraph"/>
        <w:numPr>
          <w:ilvl w:val="3"/>
          <w:numId w:val="6"/>
        </w:numPr>
        <w:jc w:val="left"/>
      </w:pPr>
      <w:r>
        <w:t>Adobe Creative Suite CS5</w:t>
      </w:r>
      <w:r>
        <w:tab/>
      </w:r>
      <w:r>
        <w:tab/>
        <w:t>Drupal</w:t>
      </w:r>
    </w:p>
    <w:sectPr w:rsidR="009B207F" w:rsidSect="005B260F">
      <w:headerReference w:type="default" r:id="rId11"/>
      <w:footerReference w:type="default" r:id="rId12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4A04" w:rsidRDefault="00884A04">
      <w:pPr>
        <w:spacing w:after="0" w:line="240" w:lineRule="auto"/>
      </w:pPr>
      <w:r>
        <w:separator/>
      </w:r>
    </w:p>
  </w:endnote>
  <w:endnote w:type="continuationSeparator" w:id="0">
    <w:p w:rsidR="00884A04" w:rsidRDefault="00884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losofia">
    <w:altName w:val="Filosof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60F" w:rsidRDefault="00CD2F13">
    <w:pPr>
      <w:rPr>
        <w:sz w:val="20"/>
      </w:rPr>
    </w:pPr>
    <w:r>
      <w:rPr>
        <w:sz w:val="20"/>
      </w:rPr>
      <w:fldChar w:fldCharType="begin"/>
    </w:r>
    <w:r w:rsidR="00335F4D">
      <w:rPr>
        <w:sz w:val="20"/>
      </w:rPr>
      <w:instrText xml:space="preserve"> PAGE   \* MERGEFORMAT </w:instrText>
    </w:r>
    <w:r>
      <w:rPr>
        <w:sz w:val="20"/>
      </w:rPr>
      <w:fldChar w:fldCharType="separate"/>
    </w:r>
    <w:r w:rsidR="00AC1EAC">
      <w:rPr>
        <w:noProof/>
        <w:sz w:val="20"/>
      </w:rPr>
      <w:t>2</w:t>
    </w:r>
    <w:r>
      <w:rPr>
        <w:noProof/>
        <w:sz w:val="20"/>
      </w:rPr>
      <w:fldChar w:fldCharType="end"/>
    </w:r>
  </w:p>
  <w:p w:rsidR="005B260F" w:rsidRDefault="00CD2F13">
    <w:pPr>
      <w:pStyle w:val="Footer"/>
    </w:pPr>
    <w:r w:rsidRPr="00CD2F13">
      <w:rPr>
        <w:noProof/>
        <w:sz w:val="20"/>
        <w:lang w:eastAsia="ja-JP"/>
      </w:rPr>
      <w:pict>
        <v:line id="Straight Connector 7" o:spid="_x0000_s12289" style="position:absolute;left:0;text-align:left;z-index:251662336;visibility:visible;mso-width-percent:100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" strokecolor="#6f6f74 [3204]">
          <w10:wrap anchorx="margin" anchory="margin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4A04" w:rsidRDefault="00884A04">
      <w:pPr>
        <w:spacing w:after="0" w:line="240" w:lineRule="auto"/>
      </w:pPr>
      <w:r>
        <w:separator/>
      </w:r>
    </w:p>
  </w:footnote>
  <w:footnote w:type="continuationSeparator" w:id="0">
    <w:p w:rsidR="00884A04" w:rsidRDefault="00884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260F" w:rsidRDefault="00CD2F13">
    <w:pPr>
      <w:pStyle w:val="Header"/>
    </w:pPr>
    <w:r>
      <w:rPr>
        <w:noProof/>
        <w:lang w:eastAsia="ja-JP"/>
      </w:rPr>
      <w:pict>
        <v:rect id="Rectangle 4" o:spid="_x0000_s12291" style="position:absolute;left:0;text-align:left;margin-left:0;margin-top:0;width:7in;height:47.9pt;z-index:251659264;visibility:visible;mso-width-percent:1000;mso-height-percent:70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C0RqC/2gAAAAUBAAAPAAAAAAAAAAAAAAAAAGoGAABkcnMvZG93bnJldi54&#10;bWxQSwECLQAKAAAAAAAAACEAj44mUY8KCQCPCgkAFQAAAAAAAAAAAAAAAABxBwAAZHJzL21lZGlh&#10;L2ltYWdlMS5qcGVnUEsFBgAAAAAGAAYAfQEAADMSCQAAAA==&#10;" stroked="f" strokeweight="1.5pt">
          <v:fill r:id="rId1" o:title="" recolor="t" rotate="t" type="tile"/>
          <v:imagedata recolortarget="white [3201]"/>
          <v:textbox>
            <w:txbxContent>
              <w:sdt>
                <w:sdtPr>
                  <w:rPr>
                    <w:color w:val="46464A" w:themeColor="text2"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5B260F" w:rsidRDefault="00EF524C">
                    <w:pPr>
                      <w:spacing w:after="160" w:line="264" w:lineRule="auto"/>
                      <w:rPr>
                        <w:color w:val="46464A" w:themeColor="text2"/>
                      </w:rPr>
                    </w:pPr>
                    <w:r>
                      <w:rPr>
                        <w:color w:val="46464A" w:themeColor="text2"/>
                      </w:rPr>
                      <w:t>Michelle Butler</w:t>
                    </w:r>
                  </w:p>
                </w:sdtContent>
              </w:sdt>
            </w:txbxContent>
          </v:textbox>
          <w10:wrap type="topAndBottom" anchorx="margin" anchory="margin"/>
        </v:rect>
      </w:pict>
    </w:r>
    <w:r>
      <w:rPr>
        <w:noProof/>
        <w:lang w:eastAsia="ja-JP"/>
      </w:rPr>
      <w:pict>
        <v:line id="Straight Connector 5" o:spid="_x0000_s12290" style="position:absolute;left:0;text-align:left;z-index:251660288;visibility:visible;mso-width-percent:1000;mso-top-percent:7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" o:allowincell="f" o:allowoverlap="f" strokecolor="#6f6f74 [3204]">
          <w10:wrap anchorx="margin" anchory="marg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2880" w:hanging="360"/>
      </w:pPr>
      <w:rPr>
        <w:rFonts w:ascii="Wingdings" w:hAnsi="Wingdings" w:hint="default"/>
        <w:color w:val="6F6F74" w:themeColor="accent1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2B45ED5"/>
    <w:multiLevelType w:val="hybridMultilevel"/>
    <w:tmpl w:val="AD58B2D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6F6F7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888" w:hanging="360"/>
      </w:pPr>
      <w:rPr>
        <w:rFonts w:ascii="Wingdings" w:hAnsi="Wingdings" w:hint="default"/>
        <w:color w:val="6F6F74" w:themeColor="accent1"/>
      </w:rPr>
    </w:lvl>
    <w:lvl w:ilvl="1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5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7410">
      <o:colormenu v:ext="edit" fillcolor="#00b0f0"/>
    </o:shapedefaults>
    <o:shapelayout v:ext="edit">
      <o:idmap v:ext="edit" data="1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E03BD"/>
    <w:rsid w:val="00157EFF"/>
    <w:rsid w:val="00335F4D"/>
    <w:rsid w:val="004730F7"/>
    <w:rsid w:val="004E03BD"/>
    <w:rsid w:val="005B260F"/>
    <w:rsid w:val="00706456"/>
    <w:rsid w:val="00884A04"/>
    <w:rsid w:val="009B207F"/>
    <w:rsid w:val="009D2A1F"/>
    <w:rsid w:val="00AC1EAC"/>
    <w:rsid w:val="00CD2F13"/>
    <w:rsid w:val="00D7319A"/>
    <w:rsid w:val="00E46006"/>
    <w:rsid w:val="00EF5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#00b0f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260F"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260F"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46464A" w:themeColor="text2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260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60F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6464A" w:themeColor="text2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46464A" w:themeColor="text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60F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5B260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rsid w:val="005B260F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B260F"/>
    <w:rPr>
      <w:rFonts w:asciiTheme="majorHAnsi" w:eastAsiaTheme="majorEastAsia" w:hAnsiTheme="majorHAnsi" w:cstheme="majorBidi"/>
      <w:caps/>
      <w:color w:val="46464A" w:themeColor="text2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260F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60F"/>
    <w:rPr>
      <w:rFonts w:asciiTheme="majorHAnsi" w:eastAsiaTheme="majorEastAsia" w:hAnsiTheme="majorHAnsi" w:cstheme="majorBidi"/>
      <w:bCs/>
      <w:color w:val="46464A" w:themeColor="text2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60F"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60F"/>
    <w:rPr>
      <w:rFonts w:asciiTheme="majorHAnsi" w:eastAsiaTheme="majorEastAsia" w:hAnsiTheme="majorHAnsi" w:cstheme="majorBidi"/>
      <w:color w:val="46464A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60F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60F"/>
    <w:rPr>
      <w:rFonts w:asciiTheme="majorHAnsi" w:eastAsiaTheme="majorEastAsia" w:hAnsiTheme="majorHAnsi" w:cstheme="majorBidi"/>
      <w:i/>
      <w:iCs/>
      <w:color w:val="A7B789" w:themeColor="accent2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60F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60F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260F"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B260F"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60F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60F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B260F"/>
    <w:rPr>
      <w:rFonts w:eastAsiaTheme="majorEastAsia" w:cstheme="majorBidi"/>
      <w:iCs/>
      <w:color w:val="000000" w:themeColor="text1"/>
      <w:spacing w:val="15"/>
      <w:sz w:val="28"/>
      <w:szCs w:val="24"/>
    </w:rPr>
  </w:style>
  <w:style w:type="character" w:styleId="Strong">
    <w:name w:val="Strong"/>
    <w:basedOn w:val="DefaultParagraphFont"/>
    <w:uiPriority w:val="22"/>
    <w:qFormat/>
    <w:rsid w:val="005B260F"/>
    <w:rPr>
      <w:b/>
      <w:bCs/>
    </w:rPr>
  </w:style>
  <w:style w:type="character" w:styleId="Emphasis">
    <w:name w:val="Emphasis"/>
    <w:basedOn w:val="DefaultParagraphFont"/>
    <w:uiPriority w:val="20"/>
    <w:qFormat/>
    <w:rsid w:val="005B260F"/>
    <w:rPr>
      <w:i/>
      <w:iCs/>
      <w:color w:val="000000"/>
    </w:rPr>
  </w:style>
  <w:style w:type="paragraph" w:styleId="NoSpacing">
    <w:name w:val="No Spacing"/>
    <w:link w:val="NoSpacingChar"/>
    <w:uiPriority w:val="1"/>
    <w:qFormat/>
    <w:rsid w:val="005B260F"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5B260F"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6F6F74" w:themeColor="accent1"/>
      <w:spacing w:val="10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5B260F"/>
    <w:rPr>
      <w:rFonts w:asciiTheme="majorHAnsi" w:hAnsiTheme="majorHAnsi"/>
      <w:caps/>
      <w:color w:val="6F6F74" w:themeColor="accent1"/>
      <w:spacing w:val="10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60F"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60F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5B260F"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  <w:rsid w:val="005B260F"/>
  </w:style>
  <w:style w:type="character" w:styleId="SubtleReference">
    <w:name w:val="Subtle Reference"/>
    <w:basedOn w:val="DefaultParagraphFont"/>
    <w:uiPriority w:val="31"/>
    <w:qFormat/>
    <w:rsid w:val="005B260F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5B260F"/>
    <w:rPr>
      <w:b/>
      <w:bCs/>
      <w:caps w:val="0"/>
      <w:smallCaps w:val="0"/>
      <w:color w:val="000000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260F"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260F"/>
    <w:pPr>
      <w:spacing w:before="480" w:line="300" w:lineRule="auto"/>
      <w:jc w:val="both"/>
      <w:outlineLvl w:val="9"/>
    </w:pPr>
    <w:rPr>
      <w:b/>
      <w:bCs/>
      <w:caps w:val="0"/>
      <w:color w:val="6F6F74" w:themeColor="accent1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sid w:val="005B260F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2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60F"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rsid w:val="005B260F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5B260F"/>
    <w:rPr>
      <w:color w:val="404040" w:themeColor="text1" w:themeTint="BF"/>
    </w:rPr>
  </w:style>
  <w:style w:type="paragraph" w:customStyle="1" w:styleId="Subsection">
    <w:name w:val="Subsection"/>
    <w:basedOn w:val="Heading2"/>
    <w:rsid w:val="005B260F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sid w:val="005B260F"/>
    <w:rPr>
      <w:color w:val="FFFFFF" w:themeColor="background1"/>
      <w:sz w:val="36"/>
    </w:rPr>
  </w:style>
  <w:style w:type="paragraph" w:customStyle="1" w:styleId="SubsectionDate">
    <w:name w:val="Subsection Date"/>
    <w:basedOn w:val="Normal"/>
    <w:rsid w:val="005B260F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B2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60F"/>
  </w:style>
  <w:style w:type="paragraph" w:styleId="Footer">
    <w:name w:val="footer"/>
    <w:basedOn w:val="Normal"/>
    <w:link w:val="FooterChar"/>
    <w:uiPriority w:val="99"/>
    <w:unhideWhenUsed/>
    <w:rsid w:val="005B2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60F"/>
  </w:style>
  <w:style w:type="table" w:styleId="TableGrid">
    <w:name w:val="Table Grid"/>
    <w:basedOn w:val="TableNormal"/>
    <w:uiPriority w:val="59"/>
    <w:rsid w:val="005B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E03BD"/>
    <w:pPr>
      <w:autoSpaceDE w:val="0"/>
      <w:autoSpaceDN w:val="0"/>
      <w:adjustRightInd w:val="0"/>
      <w:spacing w:after="0" w:line="240" w:lineRule="auto"/>
    </w:pPr>
    <w:rPr>
      <w:rFonts w:ascii="Filosofia" w:hAnsi="Filosofia" w:cs="Filosofia"/>
      <w:color w:val="000000"/>
      <w:sz w:val="24"/>
      <w:szCs w:val="24"/>
    </w:rPr>
  </w:style>
  <w:style w:type="paragraph" w:customStyle="1" w:styleId="Pa2">
    <w:name w:val="Pa2"/>
    <w:basedOn w:val="Default"/>
    <w:next w:val="Default"/>
    <w:uiPriority w:val="99"/>
    <w:rsid w:val="004E03BD"/>
    <w:pPr>
      <w:spacing w:line="241" w:lineRule="atLeast"/>
    </w:pPr>
    <w:rPr>
      <w:rFonts w:cstheme="minorBidi"/>
      <w:color w:val="auto"/>
    </w:rPr>
  </w:style>
  <w:style w:type="character" w:styleId="Hyperlink">
    <w:name w:val="Hyperlink"/>
    <w:basedOn w:val="DefaultParagraphFont"/>
    <w:uiPriority w:val="99"/>
    <w:unhideWhenUsed/>
    <w:rsid w:val="004E03BD"/>
    <w:rPr>
      <w:color w:val="67AAB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A3D48147CF74B919BDF8222D5EDE3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439C1-FA13-4812-920A-37A244E1472C}"/>
      </w:docPartPr>
      <w:docPartBody>
        <w:p w:rsidR="00CF1F7F" w:rsidRDefault="00881996">
          <w:pPr>
            <w:pStyle w:val="FA3D48147CF74B919BDF8222D5EDE3B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CEA1DC5E754840549A191DDEE9A7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534301-64B6-4793-BBE3-2213F946A79A}"/>
      </w:docPartPr>
      <w:docPartBody>
        <w:p w:rsidR="00CF1F7F" w:rsidRDefault="00255E32" w:rsidP="00255E32">
          <w:pPr>
            <w:pStyle w:val="CEA1DC5E754840549A191DDEE9A7DE7F"/>
          </w:pPr>
          <w:r>
            <w:rPr>
              <w:rStyle w:val="PlaceholderText"/>
              <w:color w:val="1F497D" w:themeColor="text2"/>
            </w:rPr>
            <w:t>[Type your e-mail]</w:t>
          </w:r>
        </w:p>
      </w:docPartBody>
    </w:docPart>
    <w:docPart>
      <w:docPartPr>
        <w:name w:val="1C9F9F61D20D455199CB87772A62D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CC8FE9-2C3B-4140-B91D-FDE2CA1C0A0E}"/>
      </w:docPartPr>
      <w:docPartBody>
        <w:p w:rsidR="00CF1F7F" w:rsidRDefault="00255E32" w:rsidP="00255E32">
          <w:pPr>
            <w:pStyle w:val="1C9F9F61D20D455199CB87772A62DEF9"/>
          </w:pPr>
          <w:r>
            <w:rPr>
              <w:rStyle w:val="PlaceholderText"/>
              <w:color w:val="1F497D" w:themeColor="text2"/>
            </w:rPr>
            <w:t>[Type your address]</w:t>
          </w:r>
        </w:p>
      </w:docPartBody>
    </w:docPart>
    <w:docPart>
      <w:docPartPr>
        <w:name w:val="E14256E6DAB8439BB2808212A5ED61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4381C6-72DC-43E8-911C-9CE49F21B7DF}"/>
      </w:docPartPr>
      <w:docPartBody>
        <w:p w:rsidR="00CF1F7F" w:rsidRDefault="00255E32" w:rsidP="00255E32">
          <w:pPr>
            <w:pStyle w:val="E14256E6DAB8439BB2808212A5ED6179"/>
          </w:pPr>
          <w:r>
            <w:rPr>
              <w:rStyle w:val="PlaceholderText"/>
              <w:color w:val="1F497D" w:themeColor="text2"/>
            </w:rPr>
            <w:t>[Type your phone number]</w:t>
          </w:r>
        </w:p>
      </w:docPartBody>
    </w:docPart>
    <w:docPart>
      <w:docPartPr>
        <w:name w:val="6E7F0F8C124B4FAD99C287FF95B88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89C1E-3953-471C-B82D-69A503448495}"/>
      </w:docPartPr>
      <w:docPartBody>
        <w:p w:rsidR="00CF1F7F" w:rsidRDefault="00255E32" w:rsidP="00255E32">
          <w:pPr>
            <w:pStyle w:val="6E7F0F8C124B4FAD99C287FF95B88C1A"/>
          </w:pPr>
          <w:r>
            <w:rPr>
              <w:rStyle w:val="PlaceholderText"/>
              <w:color w:val="1F497D" w:themeColor="text2"/>
            </w:rPr>
            <w:t>[Type your website]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losofia">
    <w:altName w:val="Filosof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5E32"/>
    <w:rsid w:val="00141711"/>
    <w:rsid w:val="00255E32"/>
    <w:rsid w:val="00881996"/>
    <w:rsid w:val="00CF1F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F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255E32"/>
    <w:rPr>
      <w:color w:val="auto"/>
    </w:rPr>
  </w:style>
  <w:style w:type="paragraph" w:customStyle="1" w:styleId="FA3D48147CF74B919BDF8222D5EDE3B3">
    <w:name w:val="FA3D48147CF74B919BDF8222D5EDE3B3"/>
    <w:rsid w:val="00CF1F7F"/>
  </w:style>
  <w:style w:type="paragraph" w:customStyle="1" w:styleId="B38B2B91C8FC4EC796A2A4BCDC4CDCBC">
    <w:name w:val="B38B2B91C8FC4EC796A2A4BCDC4CDCBC"/>
    <w:rsid w:val="00CF1F7F"/>
  </w:style>
  <w:style w:type="paragraph" w:customStyle="1" w:styleId="982B8D488F1E4AF3BFC45E5236BC9096">
    <w:name w:val="982B8D488F1E4AF3BFC45E5236BC9096"/>
    <w:rsid w:val="00CF1F7F"/>
  </w:style>
  <w:style w:type="paragraph" w:customStyle="1" w:styleId="9CF79883076F4A32900E20C259D1CBE5">
    <w:name w:val="9CF79883076F4A32900E20C259D1CBE5"/>
    <w:rsid w:val="00CF1F7F"/>
  </w:style>
  <w:style w:type="paragraph" w:customStyle="1" w:styleId="CCD00723DD794BAEA2BC784C50438D2B">
    <w:name w:val="CCD00723DD794BAEA2BC784C50438D2B"/>
    <w:rsid w:val="00CF1F7F"/>
  </w:style>
  <w:style w:type="paragraph" w:customStyle="1" w:styleId="33FA5796866E47A1AF12BBA3FC2673A1">
    <w:name w:val="33FA5796866E47A1AF12BBA3FC2673A1"/>
    <w:rsid w:val="00CF1F7F"/>
  </w:style>
  <w:style w:type="character" w:styleId="IntenseEmphasis">
    <w:name w:val="Intense Emphasis"/>
    <w:aliases w:val="Subsection Intense Emphasis"/>
    <w:uiPriority w:val="21"/>
    <w:qFormat/>
    <w:rsid w:val="00255E32"/>
  </w:style>
  <w:style w:type="paragraph" w:customStyle="1" w:styleId="E7FB15A8D0EE4B55A989E326B23A5D2C">
    <w:name w:val="E7FB15A8D0EE4B55A989E326B23A5D2C"/>
    <w:rsid w:val="00CF1F7F"/>
  </w:style>
  <w:style w:type="paragraph" w:customStyle="1" w:styleId="B3D05DE8A70748FABC02B9F86350F2ED">
    <w:name w:val="B3D05DE8A70748FABC02B9F86350F2ED"/>
    <w:rsid w:val="00CF1F7F"/>
  </w:style>
  <w:style w:type="paragraph" w:customStyle="1" w:styleId="00ED8DAC8EF84371B9C22714F7D06199">
    <w:name w:val="00ED8DAC8EF84371B9C22714F7D06199"/>
    <w:rsid w:val="00CF1F7F"/>
  </w:style>
  <w:style w:type="paragraph" w:customStyle="1" w:styleId="E5D2BAFA824844BDA8E2AD959A46A4D9">
    <w:name w:val="E5D2BAFA824844BDA8E2AD959A46A4D9"/>
    <w:rsid w:val="00CF1F7F"/>
  </w:style>
  <w:style w:type="paragraph" w:customStyle="1" w:styleId="41B3A5A96E384064BC0280ED3A97C3C3">
    <w:name w:val="41B3A5A96E384064BC0280ED3A97C3C3"/>
    <w:rsid w:val="00CF1F7F"/>
  </w:style>
  <w:style w:type="paragraph" w:customStyle="1" w:styleId="80BAA92532EB44AEB55432DFACC9FC9E">
    <w:name w:val="80BAA92532EB44AEB55432DFACC9FC9E"/>
    <w:rsid w:val="00CF1F7F"/>
  </w:style>
  <w:style w:type="paragraph" w:customStyle="1" w:styleId="8F8BED30FCC642AEBAEC63600F824FBF">
    <w:name w:val="8F8BED30FCC642AEBAEC63600F824FBF"/>
    <w:rsid w:val="00CF1F7F"/>
  </w:style>
  <w:style w:type="paragraph" w:customStyle="1" w:styleId="235620AACA5043F79390520ED6BA7FAF">
    <w:name w:val="235620AACA5043F79390520ED6BA7FAF"/>
    <w:rsid w:val="00CF1F7F"/>
  </w:style>
  <w:style w:type="paragraph" w:customStyle="1" w:styleId="32AFD158FDCE4B00AFDA2873B28C5A18">
    <w:name w:val="32AFD158FDCE4B00AFDA2873B28C5A18"/>
    <w:rsid w:val="00CF1F7F"/>
  </w:style>
  <w:style w:type="paragraph" w:customStyle="1" w:styleId="03058F5D664146AC9AD7EB0754B0218C">
    <w:name w:val="03058F5D664146AC9AD7EB0754B0218C"/>
    <w:rsid w:val="00CF1F7F"/>
  </w:style>
  <w:style w:type="paragraph" w:customStyle="1" w:styleId="FB28DB6AC2694A07AC31C1DDE51FCE4B">
    <w:name w:val="FB28DB6AC2694A07AC31C1DDE51FCE4B"/>
    <w:rsid w:val="00CF1F7F"/>
  </w:style>
  <w:style w:type="paragraph" w:customStyle="1" w:styleId="78B00E6CF23F4FC38B63A79B6AC0EA75">
    <w:name w:val="78B00E6CF23F4FC38B63A79B6AC0EA75"/>
    <w:rsid w:val="00CF1F7F"/>
  </w:style>
  <w:style w:type="paragraph" w:customStyle="1" w:styleId="857610827578475D8AEB6FEF00CA6191">
    <w:name w:val="857610827578475D8AEB6FEF00CA6191"/>
    <w:rsid w:val="00CF1F7F"/>
  </w:style>
  <w:style w:type="paragraph" w:customStyle="1" w:styleId="B183EA8FE6424F9AA251163B8551A8B5">
    <w:name w:val="B183EA8FE6424F9AA251163B8551A8B5"/>
    <w:rsid w:val="00255E32"/>
  </w:style>
  <w:style w:type="paragraph" w:customStyle="1" w:styleId="4B3E53289C174BF498B8AD863AB89E06">
    <w:name w:val="4B3E53289C174BF498B8AD863AB89E06"/>
    <w:rsid w:val="00255E32"/>
  </w:style>
  <w:style w:type="paragraph" w:customStyle="1" w:styleId="4B0BC9D3E96E428998A345CB01D65A5C">
    <w:name w:val="4B0BC9D3E96E428998A345CB01D65A5C"/>
    <w:rsid w:val="00255E32"/>
  </w:style>
  <w:style w:type="paragraph" w:customStyle="1" w:styleId="64675E0879C647099D1F8191350171C9">
    <w:name w:val="64675E0879C647099D1F8191350171C9"/>
    <w:rsid w:val="00255E32"/>
  </w:style>
  <w:style w:type="paragraph" w:customStyle="1" w:styleId="8BE7B576DF654839BA6B20E915C16487">
    <w:name w:val="8BE7B576DF654839BA6B20E915C16487"/>
    <w:rsid w:val="00255E32"/>
  </w:style>
  <w:style w:type="paragraph" w:customStyle="1" w:styleId="51885C80E1F641B59809462011306B9A">
    <w:name w:val="51885C80E1F641B59809462011306B9A"/>
    <w:rsid w:val="00255E32"/>
  </w:style>
  <w:style w:type="paragraph" w:customStyle="1" w:styleId="5CFBFDA7408547EE8B587EAC82D184C8">
    <w:name w:val="5CFBFDA7408547EE8B587EAC82D184C8"/>
    <w:rsid w:val="00255E32"/>
  </w:style>
  <w:style w:type="paragraph" w:customStyle="1" w:styleId="9DC202A8714E4621B4E0E301AFEE6C6C">
    <w:name w:val="9DC202A8714E4621B4E0E301AFEE6C6C"/>
    <w:rsid w:val="00255E32"/>
  </w:style>
  <w:style w:type="paragraph" w:customStyle="1" w:styleId="D34FA3DA949549468DE93AFB3E147360">
    <w:name w:val="D34FA3DA949549468DE93AFB3E147360"/>
    <w:rsid w:val="00255E32"/>
  </w:style>
  <w:style w:type="paragraph" w:customStyle="1" w:styleId="DC9B10C2B26F47AEA26D75832E76896E">
    <w:name w:val="DC9B10C2B26F47AEA26D75832E76896E"/>
    <w:rsid w:val="00255E32"/>
  </w:style>
  <w:style w:type="paragraph" w:customStyle="1" w:styleId="7AC6DEB68D79432694202836012F3BFA">
    <w:name w:val="7AC6DEB68D79432694202836012F3BFA"/>
    <w:rsid w:val="00255E32"/>
  </w:style>
  <w:style w:type="paragraph" w:customStyle="1" w:styleId="FB08B2C591DF4B008748EF74859F912F">
    <w:name w:val="FB08B2C591DF4B008748EF74859F912F"/>
    <w:rsid w:val="00255E32"/>
  </w:style>
  <w:style w:type="paragraph" w:customStyle="1" w:styleId="671E1570B5F94E72BD874FD8B8ED8D70">
    <w:name w:val="671E1570B5F94E72BD874FD8B8ED8D70"/>
    <w:rsid w:val="00255E32"/>
  </w:style>
  <w:style w:type="paragraph" w:customStyle="1" w:styleId="78C240B1DA024365A6705BCD6914F8F6">
    <w:name w:val="78C240B1DA024365A6705BCD6914F8F6"/>
    <w:rsid w:val="00255E32"/>
  </w:style>
  <w:style w:type="paragraph" w:customStyle="1" w:styleId="D439C74B9D00440EA4A76CB8EA2478F8">
    <w:name w:val="D439C74B9D00440EA4A76CB8EA2478F8"/>
    <w:rsid w:val="00255E32"/>
  </w:style>
  <w:style w:type="paragraph" w:customStyle="1" w:styleId="FD24AE10B46044ABA979285C24AEA594">
    <w:name w:val="FD24AE10B46044ABA979285C24AEA594"/>
    <w:rsid w:val="00255E32"/>
  </w:style>
  <w:style w:type="paragraph" w:customStyle="1" w:styleId="9F2C9EF9402F4F45AD06B50A30AD3B98">
    <w:name w:val="9F2C9EF9402F4F45AD06B50A30AD3B98"/>
    <w:rsid w:val="00255E32"/>
  </w:style>
  <w:style w:type="paragraph" w:customStyle="1" w:styleId="F98E0D4207A1426CB007CDEF6E2A5E0C">
    <w:name w:val="F98E0D4207A1426CB007CDEF6E2A5E0C"/>
    <w:rsid w:val="00255E32"/>
  </w:style>
  <w:style w:type="paragraph" w:customStyle="1" w:styleId="81F9765C27B84D0CBC1283C76806F4BA">
    <w:name w:val="81F9765C27B84D0CBC1283C76806F4BA"/>
    <w:rsid w:val="00255E32"/>
  </w:style>
  <w:style w:type="paragraph" w:customStyle="1" w:styleId="BFF175AA3BC64140BB21CC6B19FB7CC3">
    <w:name w:val="BFF175AA3BC64140BB21CC6B19FB7CC3"/>
    <w:rsid w:val="00255E32"/>
  </w:style>
  <w:style w:type="paragraph" w:customStyle="1" w:styleId="CEA1DC5E754840549A191DDEE9A7DE7F">
    <w:name w:val="CEA1DC5E754840549A191DDEE9A7DE7F"/>
    <w:rsid w:val="00255E32"/>
  </w:style>
  <w:style w:type="paragraph" w:customStyle="1" w:styleId="1C9F9F61D20D455199CB87772A62DEF9">
    <w:name w:val="1C9F9F61D20D455199CB87772A62DEF9"/>
    <w:rsid w:val="00255E32"/>
  </w:style>
  <w:style w:type="paragraph" w:customStyle="1" w:styleId="E14256E6DAB8439BB2808212A5ED6179">
    <w:name w:val="E14256E6DAB8439BB2808212A5ED6179"/>
    <w:rsid w:val="00255E32"/>
  </w:style>
  <w:style w:type="paragraph" w:customStyle="1" w:styleId="6E7F0F8C124B4FAD99C287FF95B88C1A">
    <w:name w:val="6E7F0F8C124B4FAD99C287FF95B88C1A"/>
    <w:rsid w:val="00255E3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Aloha, OR 97006 </CompanyAddress>
  <CompanyPhone>503-992-6118</CompanyPhone>
  <CompanyFax/>
  <CompanyEmail>mishedesigns@gmail.com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F0622706-E0B7-4F91-ABFD-74560EED6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BlackTieResume.dotx</Template>
  <TotalTime>56</TotalTime>
  <Pages>1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Butler</dc:creator>
  <cp:lastModifiedBy>shellymabelly83</cp:lastModifiedBy>
  <cp:revision>5</cp:revision>
  <cp:lastPrinted>2011-07-20T18:49:00Z</cp:lastPrinted>
  <dcterms:created xsi:type="dcterms:W3CDTF">2011-07-20T17:55:00Z</dcterms:created>
  <dcterms:modified xsi:type="dcterms:W3CDTF">2011-07-25T16:30:00Z</dcterms:modified>
</cp:coreProperties>
</file>